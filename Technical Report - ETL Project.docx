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C2CAF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4DA97C1" wp14:editId="5A7AA3FE">
            <wp:simplePos x="0" y="0"/>
            <wp:positionH relativeFrom="column">
              <wp:posOffset>-746760</wp:posOffset>
            </wp:positionH>
            <wp:positionV relativeFrom="margin">
              <wp:align>top</wp:align>
            </wp:positionV>
            <wp:extent cx="7759700" cy="62407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A24F961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5B11F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78C7B0" wp14:editId="28B0A565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C656CA" w14:textId="799BE31A" w:rsidR="00D077E9" w:rsidRPr="00D86945" w:rsidRDefault="007F6FAF" w:rsidP="00D077E9">
                                  <w:pPr>
                                    <w:pStyle w:val="Title"/>
                                  </w:pPr>
                                  <w:r>
                                    <w:t>ETL Project</w:t>
                                  </w:r>
                                </w:p>
                                <w:p w14:paraId="60FC708D" w14:textId="500E3363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</w:t>
                                  </w:r>
                                  <w:r w:rsidR="007F6FAF">
                                    <w:t xml:space="preserve">20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378C7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71C656CA" w14:textId="799BE31A" w:rsidR="00D077E9" w:rsidRPr="00D86945" w:rsidRDefault="007F6FAF" w:rsidP="00D077E9">
                            <w:pPr>
                              <w:pStyle w:val="Title"/>
                            </w:pPr>
                            <w:r>
                              <w:t>ETL Project</w:t>
                            </w:r>
                          </w:p>
                          <w:p w14:paraId="60FC708D" w14:textId="500E3363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</w:t>
                            </w:r>
                            <w:r w:rsidR="007F6FAF">
                              <w:t xml:space="preserve">20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7CCE2C9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8D075C4" wp14:editId="1BC5DE8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05667E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47C24F0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7FFF90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773C876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6EB54CF99C74D4C8CE1254E7DF1F08F"/>
              </w:placeholder>
              <w15:appearance w15:val="hidden"/>
            </w:sdtPr>
            <w:sdtEndPr/>
            <w:sdtContent>
              <w:p w14:paraId="29A1B4C6" w14:textId="54F6D44B" w:rsidR="00D077E9" w:rsidRDefault="00FF067C" w:rsidP="00D077E9">
                <w:r>
                  <w:rPr>
                    <w:rStyle w:val="SubtitleChar"/>
                    <w:b w:val="0"/>
                  </w:rPr>
                  <w:t>September</w:t>
                </w:r>
                <w:r>
                  <w:rPr>
                    <w:rStyle w:val="SubtitleChar"/>
                  </w:rPr>
                  <w:t xml:space="preserve"> 10</w:t>
                </w:r>
              </w:p>
            </w:sdtContent>
          </w:sdt>
          <w:p w14:paraId="3BA0E28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BD69EEF" wp14:editId="10F765F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955358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61E28C9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E0F6A2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06850C7" w14:textId="1E3A7E34" w:rsidR="00D077E9" w:rsidRDefault="00996C08" w:rsidP="00D077E9">
            <w:sdt>
              <w:sdtPr>
                <w:id w:val="-1740469667"/>
                <w:placeholder>
                  <w:docPart w:val="D1EDE4B070DC442684F61CE9C2E34F14"/>
                </w:placeholder>
                <w15:appearance w15:val="hidden"/>
              </w:sdtPr>
              <w:sdtEndPr/>
              <w:sdtContent>
                <w:r w:rsidR="007F6FAF">
                  <w:t>DU Bootcamp</w:t>
                </w:r>
              </w:sdtContent>
            </w:sdt>
          </w:p>
          <w:p w14:paraId="1CEFD0D1" w14:textId="441540C7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F03C11012F3E450781BBDC75406FE9D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7F6FAF">
                  <w:t xml:space="preserve"> </w:t>
                </w:r>
                <w:r w:rsidR="007F6FAF">
                  <w:t xml:space="preserve">Curtis </w:t>
                </w:r>
                <w:proofErr w:type="spellStart"/>
                <w:r w:rsidR="007F6FAF">
                  <w:t>Caile</w:t>
                </w:r>
                <w:proofErr w:type="spellEnd"/>
                <w:r w:rsidR="007F6FAF">
                  <w:t xml:space="preserve">, Dave Borowski, Chris </w:t>
                </w:r>
                <w:proofErr w:type="spellStart"/>
                <w:r w:rsidR="007F6FAF">
                  <w:t>Joncha</w:t>
                </w:r>
                <w:proofErr w:type="spellEnd"/>
                <w:r w:rsidR="007F6FAF">
                  <w:t xml:space="preserve"> and Brooke Crofts</w:t>
                </w:r>
                <w:r w:rsidR="007F6FAF">
                  <w:t xml:space="preserve"> </w:t>
                </w:r>
              </w:sdtContent>
            </w:sdt>
          </w:p>
          <w:p w14:paraId="372A925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822F03A" w14:textId="57C6524B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63F692" wp14:editId="7E0EBA85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C15BE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F79995" wp14:editId="161676B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512EF0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F66C64D" w14:textId="5FCD65AC" w:rsidR="00D077E9" w:rsidRPr="00243D58" w:rsidRDefault="00243D58" w:rsidP="00D077E9">
      <w:pPr>
        <w:pStyle w:val="Heading1"/>
        <w:rPr>
          <w:b w:val="0"/>
          <w:bCs/>
          <w:u w:val="single"/>
        </w:rPr>
      </w:pPr>
      <w:r w:rsidRPr="00243D58">
        <w:rPr>
          <w:b w:val="0"/>
          <w:bCs/>
          <w:u w:val="single"/>
        </w:rPr>
        <w:lastRenderedPageBreak/>
        <w:t>ETL Project Introduction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017B07B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734CF4C1DDE246E694EDAAE269B820A7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44D23AA9" w14:textId="72C7E8DC" w:rsidR="00D077E9" w:rsidRDefault="00243D58" w:rsidP="00DF027C">
                <w:pPr>
                  <w:pStyle w:val="Heading2"/>
                </w:pPr>
                <w:r w:rsidRPr="006D7D3D">
                  <w:rPr>
                    <w:i/>
                    <w:iCs/>
                  </w:rPr>
                  <w:t>Extract, Transform, Load</w:t>
                </w:r>
                <w:r>
                  <w:t xml:space="preserve"> – DU Bootcamp 2020</w:t>
                </w:r>
              </w:p>
            </w:sdtContent>
          </w:sdt>
          <w:p w14:paraId="50213232" w14:textId="77777777" w:rsidR="00DF027C" w:rsidRDefault="00DF027C" w:rsidP="00DF027C"/>
          <w:p w14:paraId="248F88F9" w14:textId="2FABE1F9" w:rsidR="00DF027C" w:rsidRPr="00DF027C" w:rsidRDefault="00243D58" w:rsidP="00DF027C">
            <w:pPr>
              <w:pStyle w:val="Content"/>
            </w:pPr>
            <w:r>
              <w:t>The main goals of this project were to use two data sources to extract, transform and load data scraped from the web and load it into a relational or non-relational database for further use.  The final database should have tables or collections making the scraped data easy to query or create easy-to-understand visual outputs.</w:t>
            </w:r>
          </w:p>
          <w:p w14:paraId="31868602" w14:textId="77777777" w:rsidR="00DF027C" w:rsidRDefault="00DF027C" w:rsidP="00DF027C"/>
          <w:p w14:paraId="48E90A88" w14:textId="77777777" w:rsidR="00DF027C" w:rsidRDefault="006D7D3D" w:rsidP="00DF027C">
            <w:pPr>
              <w:pStyle w:val="Content"/>
            </w:pPr>
            <w:r>
              <w:t xml:space="preserve">This report will describe the data used, the type of transformation we chose to use, relational production database </w:t>
            </w:r>
            <w:proofErr w:type="gramStart"/>
            <w:r>
              <w:t>used</w:t>
            </w:r>
            <w:proofErr w:type="gramEnd"/>
            <w:r>
              <w:t xml:space="preserve"> and the final tables produced.</w:t>
            </w:r>
          </w:p>
          <w:p w14:paraId="10CFD47E" w14:textId="3C093953" w:rsidR="006D7D3D" w:rsidRDefault="006D7D3D" w:rsidP="00DF027C">
            <w:pPr>
              <w:pStyle w:val="Content"/>
            </w:pPr>
          </w:p>
        </w:tc>
      </w:tr>
      <w:tr w:rsidR="00DF027C" w14:paraId="04845A3C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7DA15D4" w14:textId="34F5D64F" w:rsidR="00DF027C" w:rsidRPr="00DF027C" w:rsidRDefault="006D7D3D" w:rsidP="00DF027C">
            <w:pPr>
              <w:pStyle w:val="EmphasisText"/>
              <w:jc w:val="center"/>
            </w:pPr>
            <w:r>
              <w:rPr>
                <w:noProof/>
              </w:rPr>
              <w:drawing>
                <wp:inline distT="0" distB="0" distL="0" distR="0" wp14:anchorId="562B51EA" wp14:editId="4360E1F3">
                  <wp:extent cx="4381500" cy="1295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16" cy="134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027C">
              <w:rPr>
                <w:noProof/>
              </w:rPr>
              <mc:AlternateContent>
                <mc:Choice Requires="wps">
                  <w:drawing>
                    <wp:inline distT="0" distB="0" distL="0" distR="0" wp14:anchorId="27B3FE73" wp14:editId="47E757C8">
                      <wp:extent cx="175260" cy="15240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4D6B4B" w14:textId="3BAB47FF" w:rsidR="00DF027C" w:rsidRDefault="006D7D3D" w:rsidP="00DF027C">
                                  <w:pPr>
                                    <w:jc w:val="center"/>
                                  </w:pPr>
                                  <w:r w:rsidRPr="006D7D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B3FE73" id="Text Box 7" o:spid="_x0000_s1027" type="#_x0000_t202" style="width:13.8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" filled="f" stroked="f" strokeweight=".5pt">
                      <v:textbox>
                        <w:txbxContent>
                          <w:p w14:paraId="1A4D6B4B" w14:textId="3BAB47FF" w:rsidR="00DF027C" w:rsidRDefault="006D7D3D" w:rsidP="00DF027C">
                            <w:pPr>
                              <w:jc w:val="center"/>
                            </w:pPr>
                            <w:r w:rsidRPr="006D7D3D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39A08475" w14:textId="77777777" w:rsidTr="00DF027C">
        <w:trPr>
          <w:trHeight w:val="5931"/>
        </w:trPr>
        <w:tc>
          <w:tcPr>
            <w:tcW w:w="9999" w:type="dxa"/>
          </w:tcPr>
          <w:p w14:paraId="648658C8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1108D836" w14:textId="6318B872" w:rsidR="00DF027C" w:rsidRPr="006D7D3D" w:rsidRDefault="006D7D3D" w:rsidP="00DF027C">
            <w:pPr>
              <w:pStyle w:val="Content"/>
              <w:rPr>
                <w:b/>
                <w:bCs/>
              </w:rPr>
            </w:pPr>
            <w:r w:rsidRPr="006D7D3D">
              <w:rPr>
                <w:b/>
                <w:bCs/>
              </w:rPr>
              <w:t>SUMMARY</w:t>
            </w:r>
            <w:r w:rsidR="00D26355">
              <w:rPr>
                <w:b/>
                <w:bCs/>
              </w:rPr>
              <w:t>:</w:t>
            </w:r>
          </w:p>
          <w:p w14:paraId="1B5B4425" w14:textId="77777777" w:rsidR="00DF027C" w:rsidRDefault="00DF027C" w:rsidP="00DF027C">
            <w:pPr>
              <w:pStyle w:val="Content"/>
            </w:pPr>
          </w:p>
          <w:p w14:paraId="37F93E75" w14:textId="6E0D73BA" w:rsidR="00892229" w:rsidRPr="007B650C" w:rsidRDefault="006D7D3D" w:rsidP="00DF027C">
            <w:pPr>
              <w:pStyle w:val="Content"/>
              <w:rPr>
                <w:highlight w:val="cyan"/>
              </w:rPr>
            </w:pPr>
            <w:r w:rsidRPr="00D26355">
              <w:rPr>
                <w:highlight w:val="cyan"/>
              </w:rPr>
              <w:t xml:space="preserve">The two sources of data chosen </w:t>
            </w:r>
            <w:r w:rsidR="000164F8" w:rsidRPr="00D26355">
              <w:rPr>
                <w:highlight w:val="cyan"/>
              </w:rPr>
              <w:t xml:space="preserve">for the scrape </w:t>
            </w:r>
            <w:r w:rsidRPr="00D26355">
              <w:rPr>
                <w:highlight w:val="cyan"/>
              </w:rPr>
              <w:t xml:space="preserve">were Craigslist.com and </w:t>
            </w:r>
            <w:r w:rsidR="00892229" w:rsidRPr="00D26355">
              <w:rPr>
                <w:highlight w:val="cyan"/>
              </w:rPr>
              <w:t>boattrader.com</w:t>
            </w:r>
            <w:r w:rsidR="000164F8" w:rsidRPr="00D26355">
              <w:rPr>
                <w:highlight w:val="cyan"/>
              </w:rPr>
              <w:t>.</w:t>
            </w:r>
            <w:r w:rsidR="00892229" w:rsidRPr="00D26355">
              <w:rPr>
                <w:highlight w:val="cyan"/>
              </w:rPr>
              <w:t xml:space="preserve">  HTML code for both websites w</w:t>
            </w:r>
            <w:r w:rsidR="00C45ED5" w:rsidRPr="00D26355">
              <w:rPr>
                <w:highlight w:val="cyan"/>
              </w:rPr>
              <w:t>ere</w:t>
            </w:r>
            <w:r w:rsidR="00892229" w:rsidRPr="00D26355">
              <w:rPr>
                <w:highlight w:val="cyan"/>
              </w:rPr>
              <w:t xml:space="preserve"> studie</w:t>
            </w:r>
            <w:r w:rsidR="00C45ED5" w:rsidRPr="00D26355">
              <w:rPr>
                <w:highlight w:val="cyan"/>
              </w:rPr>
              <w:t>d</w:t>
            </w:r>
            <w:r w:rsidR="00892229" w:rsidRPr="00D26355">
              <w:rPr>
                <w:highlight w:val="cyan"/>
              </w:rPr>
              <w:t xml:space="preserve"> and </w:t>
            </w:r>
            <w:r w:rsidR="00C45ED5" w:rsidRPr="00D26355">
              <w:rPr>
                <w:highlight w:val="cyan"/>
              </w:rPr>
              <w:t xml:space="preserve">a </w:t>
            </w:r>
            <w:proofErr w:type="spellStart"/>
            <w:r w:rsidR="00C45ED5" w:rsidRPr="00D26355">
              <w:rPr>
                <w:highlight w:val="cyan"/>
              </w:rPr>
              <w:t>Jupyter</w:t>
            </w:r>
            <w:proofErr w:type="spellEnd"/>
            <w:r w:rsidR="00C45ED5" w:rsidRPr="00D26355">
              <w:rPr>
                <w:highlight w:val="cyan"/>
              </w:rPr>
              <w:t xml:space="preserve"> Notebook </w:t>
            </w:r>
            <w:r w:rsidR="007B650C">
              <w:rPr>
                <w:highlight w:val="cyan"/>
              </w:rPr>
              <w:t xml:space="preserve">was </w:t>
            </w:r>
            <w:r w:rsidR="00C45ED5" w:rsidRPr="00D26355">
              <w:rPr>
                <w:highlight w:val="cyan"/>
              </w:rPr>
              <w:t xml:space="preserve">created with </w:t>
            </w:r>
            <w:r w:rsidR="00892229" w:rsidRPr="00D26355">
              <w:rPr>
                <w:highlight w:val="cyan"/>
              </w:rPr>
              <w:t xml:space="preserve">parameters set for </w:t>
            </w:r>
            <w:proofErr w:type="spellStart"/>
            <w:r w:rsidR="00892229" w:rsidRPr="00D26355">
              <w:rPr>
                <w:i/>
                <w:iCs/>
                <w:highlight w:val="cyan"/>
              </w:rPr>
              <w:t>for_loops</w:t>
            </w:r>
            <w:proofErr w:type="spellEnd"/>
            <w:r w:rsidR="00C45ED5" w:rsidRPr="00D26355">
              <w:rPr>
                <w:i/>
                <w:iCs/>
                <w:highlight w:val="cyan"/>
              </w:rPr>
              <w:t xml:space="preserve"> </w:t>
            </w:r>
            <w:r w:rsidR="00C45ED5" w:rsidRPr="00D26355">
              <w:rPr>
                <w:highlight w:val="cyan"/>
              </w:rPr>
              <w:t>to parse through the website and collect the title, price and link to boat</w:t>
            </w:r>
            <w:r w:rsidR="007B650C">
              <w:rPr>
                <w:highlight w:val="cyan"/>
              </w:rPr>
              <w:t>s</w:t>
            </w:r>
            <w:r w:rsidR="00C45ED5" w:rsidRPr="00D26355">
              <w:rPr>
                <w:highlight w:val="cyan"/>
              </w:rPr>
              <w:t xml:space="preserve"> for sale</w:t>
            </w:r>
            <w:r w:rsidR="007B650C">
              <w:rPr>
                <w:highlight w:val="cyan"/>
              </w:rPr>
              <w:t xml:space="preserve"> in and around the Denver area</w:t>
            </w:r>
            <w:r w:rsidR="00C45ED5" w:rsidRPr="00D26355">
              <w:rPr>
                <w:highlight w:val="cyan"/>
              </w:rPr>
              <w:t>.  The results from Craigslist.com were generated in list format and written to a collection in MongoDB.   The results from boattrader.com were generated in list format and then placed into</w:t>
            </w:r>
            <w:r w:rsidR="00D26355" w:rsidRPr="00D26355">
              <w:rPr>
                <w:highlight w:val="cyan"/>
              </w:rPr>
              <w:t xml:space="preserve"> two</w:t>
            </w:r>
            <w:r w:rsidR="00C45ED5" w:rsidRPr="00D26355">
              <w:rPr>
                <w:highlight w:val="cyan"/>
              </w:rPr>
              <w:t xml:space="preserve"> Pandas </w:t>
            </w:r>
            <w:proofErr w:type="spellStart"/>
            <w:r w:rsidR="00D26355" w:rsidRPr="00D26355">
              <w:rPr>
                <w:highlight w:val="cyan"/>
              </w:rPr>
              <w:t>d</w:t>
            </w:r>
            <w:r w:rsidR="00C45ED5" w:rsidRPr="00D26355">
              <w:rPr>
                <w:highlight w:val="cyan"/>
              </w:rPr>
              <w:t>ata</w:t>
            </w:r>
            <w:r w:rsidR="00D26355" w:rsidRPr="00D26355">
              <w:rPr>
                <w:highlight w:val="cyan"/>
              </w:rPr>
              <w:t>f</w:t>
            </w:r>
            <w:r w:rsidR="00C45ED5" w:rsidRPr="00D26355">
              <w:rPr>
                <w:highlight w:val="cyan"/>
              </w:rPr>
              <w:t>rame</w:t>
            </w:r>
            <w:r w:rsidR="00D26355" w:rsidRPr="00D26355">
              <w:rPr>
                <w:highlight w:val="cyan"/>
              </w:rPr>
              <w:t>s</w:t>
            </w:r>
            <w:proofErr w:type="spellEnd"/>
            <w:r w:rsidR="007B650C">
              <w:rPr>
                <w:highlight w:val="cyan"/>
              </w:rPr>
              <w:t xml:space="preserve"> and</w:t>
            </w:r>
            <w:r w:rsidR="00D26355" w:rsidRPr="00D26355">
              <w:rPr>
                <w:highlight w:val="cyan"/>
              </w:rPr>
              <w:t xml:space="preserve"> joined on the boats year, make and model.  Both sources of data scraped were felt to be at final production, so they were combined into a collection within MongoDB</w:t>
            </w:r>
            <w:r w:rsidR="007B650C">
              <w:rPr>
                <w:highlight w:val="cyan"/>
              </w:rPr>
              <w:t>.</w:t>
            </w:r>
          </w:p>
          <w:p w14:paraId="2F01EB53" w14:textId="77777777" w:rsidR="00892229" w:rsidRDefault="00892229" w:rsidP="00DF027C">
            <w:pPr>
              <w:pStyle w:val="Content"/>
            </w:pPr>
          </w:p>
          <w:p w14:paraId="58B2528D" w14:textId="77777777" w:rsidR="00892229" w:rsidRDefault="00892229" w:rsidP="00DF027C">
            <w:pPr>
              <w:pStyle w:val="Content"/>
            </w:pPr>
          </w:p>
          <w:p w14:paraId="7E5798E4" w14:textId="77777777" w:rsidR="00892229" w:rsidRDefault="00892229" w:rsidP="00DF027C">
            <w:pPr>
              <w:pStyle w:val="Content"/>
            </w:pPr>
          </w:p>
          <w:p w14:paraId="3E71DF9B" w14:textId="77777777" w:rsidR="00892229" w:rsidRDefault="00892229" w:rsidP="00DF027C">
            <w:pPr>
              <w:pStyle w:val="Content"/>
            </w:pPr>
          </w:p>
          <w:p w14:paraId="4C61C7BE" w14:textId="3188AB19" w:rsidR="00892229" w:rsidRPr="00D26355" w:rsidRDefault="00D26355" w:rsidP="00DF027C">
            <w:pPr>
              <w:pStyle w:val="Content"/>
              <w:rPr>
                <w:b/>
                <w:bCs/>
              </w:rPr>
            </w:pPr>
            <w:r w:rsidRPr="00D26355">
              <w:rPr>
                <w:b/>
                <w:bCs/>
              </w:rPr>
              <w:t>BODY:</w:t>
            </w:r>
          </w:p>
          <w:p w14:paraId="3CC7FC10" w14:textId="1EC8217C" w:rsidR="00892229" w:rsidRDefault="00135E6A" w:rsidP="00135E6A">
            <w:pPr>
              <w:pStyle w:val="Content"/>
              <w:numPr>
                <w:ilvl w:val="0"/>
                <w:numId w:val="2"/>
              </w:numPr>
            </w:pPr>
            <w:r>
              <w:t>Dependencies</w:t>
            </w:r>
          </w:p>
          <w:p w14:paraId="7EB967B0" w14:textId="77777777" w:rsidR="002C7DC7" w:rsidRDefault="002C7DC7" w:rsidP="002C7DC7">
            <w:pPr>
              <w:pStyle w:val="Content"/>
              <w:ind w:left="720"/>
            </w:pPr>
          </w:p>
          <w:p w14:paraId="451ABAA2" w14:textId="3C2B8528" w:rsidR="008458DC" w:rsidRDefault="008458DC" w:rsidP="00135E6A">
            <w:pPr>
              <w:pStyle w:val="Content"/>
              <w:numPr>
                <w:ilvl w:val="0"/>
                <w:numId w:val="2"/>
              </w:numPr>
            </w:pPr>
            <w:r>
              <w:t>Extract:</w:t>
            </w:r>
          </w:p>
          <w:p w14:paraId="6CA027CB" w14:textId="5297BB73" w:rsidR="008458DC" w:rsidRDefault="008458DC" w:rsidP="00A90822">
            <w:pPr>
              <w:pStyle w:val="Content"/>
              <w:ind w:left="720"/>
            </w:pPr>
            <w:r>
              <w:t>Splinter</w:t>
            </w:r>
            <w:r w:rsidR="007B650C">
              <w:t xml:space="preserve"> </w:t>
            </w:r>
            <w:r w:rsidR="00A90822">
              <w:t xml:space="preserve">(chosen by the team for its ease of use by a Python </w:t>
            </w:r>
            <w:proofErr w:type="spellStart"/>
            <w:r w:rsidR="00A90822">
              <w:t>jupyter</w:t>
            </w:r>
            <w:proofErr w:type="spellEnd"/>
            <w:r w:rsidR="00A90822">
              <w:t xml:space="preserve"> notebook and easily let us automate browser action when visiting URL’s and interacting with them)</w:t>
            </w:r>
            <w:r>
              <w:t>/Beautiful Soup/</w:t>
            </w:r>
            <w:proofErr w:type="spellStart"/>
            <w:r>
              <w:t>requests.get</w:t>
            </w:r>
            <w:proofErr w:type="spellEnd"/>
            <w:r>
              <w:t xml:space="preserve">, pandas, try-except blocks for attribute errors, import time for website </w:t>
            </w:r>
            <w:proofErr w:type="spellStart"/>
            <w:r>
              <w:t>mngmt</w:t>
            </w:r>
            <w:proofErr w:type="spellEnd"/>
            <w:r>
              <w:t>, next button functions for multi-page scraping</w:t>
            </w:r>
          </w:p>
          <w:p w14:paraId="60C32499" w14:textId="77777777" w:rsidR="008458DC" w:rsidRDefault="008458DC" w:rsidP="008458DC">
            <w:pPr>
              <w:pStyle w:val="Content"/>
              <w:ind w:left="720"/>
            </w:pPr>
          </w:p>
          <w:p w14:paraId="093A8613" w14:textId="4083F2FB" w:rsidR="008458DC" w:rsidRDefault="008458DC" w:rsidP="00135E6A">
            <w:pPr>
              <w:pStyle w:val="Content"/>
              <w:numPr>
                <w:ilvl w:val="0"/>
                <w:numId w:val="2"/>
              </w:numPr>
            </w:pPr>
            <w:r>
              <w:t>Transform:</w:t>
            </w:r>
          </w:p>
          <w:p w14:paraId="210D5689" w14:textId="626CFB65" w:rsidR="008458DC" w:rsidRDefault="008458DC" w:rsidP="008458DC">
            <w:pPr>
              <w:pStyle w:val="Content"/>
              <w:ind w:left="720"/>
            </w:pPr>
            <w:proofErr w:type="spellStart"/>
            <w:r>
              <w:t>For_loops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list.append</w:t>
            </w:r>
            <w:proofErr w:type="spellEnd"/>
            <w:proofErr w:type="gramEnd"/>
            <w:r>
              <w:t>, pandas DF with joins for column management</w:t>
            </w:r>
          </w:p>
          <w:p w14:paraId="09F542B0" w14:textId="77777777" w:rsidR="008458DC" w:rsidRDefault="008458DC" w:rsidP="008458DC">
            <w:pPr>
              <w:pStyle w:val="Content"/>
              <w:ind w:left="720"/>
            </w:pPr>
          </w:p>
          <w:p w14:paraId="6BABF110" w14:textId="210C0A1E" w:rsidR="008458DC" w:rsidRDefault="008458DC" w:rsidP="00135E6A">
            <w:pPr>
              <w:pStyle w:val="Content"/>
              <w:numPr>
                <w:ilvl w:val="0"/>
                <w:numId w:val="2"/>
              </w:numPr>
            </w:pPr>
            <w:r>
              <w:t>Load:</w:t>
            </w:r>
          </w:p>
          <w:p w14:paraId="65ECF2DE" w14:textId="2E76DAB1" w:rsidR="008458DC" w:rsidRDefault="008458DC" w:rsidP="008458DC">
            <w:pPr>
              <w:pStyle w:val="Content"/>
              <w:ind w:left="720"/>
            </w:pPr>
            <w:r>
              <w:t xml:space="preserve">Chose the </w:t>
            </w:r>
            <w:r w:rsidR="006D2087">
              <w:t xml:space="preserve">flexible, </w:t>
            </w:r>
            <w:r>
              <w:t>document-oriented database, MongoDB and loaded as a collection.</w:t>
            </w:r>
          </w:p>
          <w:p w14:paraId="57541D61" w14:textId="77777777" w:rsidR="00892229" w:rsidRDefault="00892229" w:rsidP="00DF027C">
            <w:pPr>
              <w:pStyle w:val="Content"/>
            </w:pPr>
          </w:p>
          <w:p w14:paraId="5422762D" w14:textId="77777777" w:rsidR="00892229" w:rsidRDefault="00892229" w:rsidP="00DF027C">
            <w:pPr>
              <w:pStyle w:val="Content"/>
            </w:pPr>
          </w:p>
          <w:p w14:paraId="0CCACE73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5BA89878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4FEE6A52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0AE6236C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64679BAD" w14:textId="0871A57B" w:rsidR="00892229" w:rsidRPr="00D26355" w:rsidRDefault="00D26355" w:rsidP="00DF027C">
            <w:pPr>
              <w:pStyle w:val="Content"/>
              <w:rPr>
                <w:b/>
                <w:bCs/>
              </w:rPr>
            </w:pPr>
            <w:r w:rsidRPr="00D26355">
              <w:rPr>
                <w:b/>
                <w:bCs/>
              </w:rPr>
              <w:t>C</w:t>
            </w:r>
            <w:bookmarkStart w:id="0" w:name="_GoBack"/>
            <w:bookmarkEnd w:id="0"/>
            <w:r w:rsidRPr="00D26355">
              <w:rPr>
                <w:b/>
                <w:bCs/>
              </w:rPr>
              <w:t>ONCLUSION:</w:t>
            </w:r>
          </w:p>
          <w:p w14:paraId="5449854E" w14:textId="3B76DDC9" w:rsidR="00D26355" w:rsidRDefault="00D26355" w:rsidP="00DF027C">
            <w:pPr>
              <w:pStyle w:val="Content"/>
            </w:pPr>
          </w:p>
          <w:p w14:paraId="3FC6BD30" w14:textId="52E59F57" w:rsidR="00DF027C" w:rsidRDefault="00F92706" w:rsidP="00DF027C">
            <w:pPr>
              <w:pStyle w:val="Content"/>
            </w:pPr>
            <w:r>
              <w:t xml:space="preserve">Initial problems we ran into during the Extract portion was when </w:t>
            </w:r>
            <w:r w:rsidR="000164F8">
              <w:t xml:space="preserve">it was determined that sailboatlistings.com was </w:t>
            </w:r>
            <w:r w:rsidR="00892229">
              <w:t xml:space="preserve">a poorly written website and extremely hard to scrape the data with any efficiency. </w:t>
            </w:r>
            <w:r>
              <w:t xml:space="preserve"> After more research, boattrader.com proved to be well written and easy to scrape so it became our second source of data.</w:t>
            </w:r>
          </w:p>
          <w:p w14:paraId="4E1E9F67" w14:textId="07D6013F" w:rsidR="00FE760F" w:rsidRDefault="00FE760F" w:rsidP="00DF027C">
            <w:pPr>
              <w:pStyle w:val="Content"/>
            </w:pPr>
          </w:p>
          <w:p w14:paraId="37FA84A9" w14:textId="20C018C5" w:rsidR="00FE760F" w:rsidRDefault="00FE760F" w:rsidP="00DF027C">
            <w:pPr>
              <w:pStyle w:val="Content"/>
            </w:pPr>
          </w:p>
          <w:p w14:paraId="0482FB16" w14:textId="77777777" w:rsidR="00FE760F" w:rsidRPr="00FE760F" w:rsidRDefault="00FE760F" w:rsidP="00DF027C">
            <w:pPr>
              <w:pStyle w:val="Content"/>
            </w:pPr>
          </w:p>
          <w:p w14:paraId="4654ADE8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5E065AE9" w14:textId="701B7481" w:rsidR="0087605E" w:rsidRDefault="00D26355" w:rsidP="00DF027C">
      <w:r w:rsidRPr="00D26355">
        <w:lastRenderedPageBreak/>
        <w:t>Bibliography:</w:t>
      </w:r>
    </w:p>
    <w:p w14:paraId="68515FF6" w14:textId="14DB5E2D" w:rsidR="00D26355" w:rsidRDefault="00D26355" w:rsidP="00DF027C"/>
    <w:p w14:paraId="3EB896DA" w14:textId="55A650F1" w:rsidR="00D26355" w:rsidRPr="003453CC" w:rsidRDefault="00D26355" w:rsidP="00DF027C">
      <w:pPr>
        <w:rPr>
          <w:b w:val="0"/>
          <w:bCs/>
        </w:rPr>
      </w:pPr>
      <w:r w:rsidRPr="003453CC">
        <w:rPr>
          <w:b w:val="0"/>
          <w:bCs/>
        </w:rPr>
        <w:tab/>
        <w:t>Craigslist.com</w:t>
      </w:r>
    </w:p>
    <w:p w14:paraId="687C00A5" w14:textId="50BB056C" w:rsidR="00D26355" w:rsidRPr="003453CC" w:rsidRDefault="00D26355" w:rsidP="00DF027C">
      <w:pPr>
        <w:rPr>
          <w:b w:val="0"/>
          <w:bCs/>
        </w:rPr>
      </w:pPr>
      <w:r w:rsidRPr="003453CC">
        <w:rPr>
          <w:b w:val="0"/>
          <w:bCs/>
        </w:rPr>
        <w:tab/>
        <w:t>Boattrader.com</w:t>
      </w:r>
    </w:p>
    <w:p w14:paraId="31CBD86D" w14:textId="0316DA1A" w:rsidR="00D26355" w:rsidRDefault="00D26355" w:rsidP="00DF027C"/>
    <w:p w14:paraId="1EB9C2C2" w14:textId="35DAFA70" w:rsidR="003453CC" w:rsidRDefault="003453CC" w:rsidP="00DF027C">
      <w:r>
        <w:t>Acknowledgements:</w:t>
      </w:r>
    </w:p>
    <w:p w14:paraId="2CC665B1" w14:textId="52380A52" w:rsidR="003453CC" w:rsidRDefault="003453CC" w:rsidP="00DF027C"/>
    <w:p w14:paraId="4AF0CF85" w14:textId="76349B11" w:rsidR="003453CC" w:rsidRPr="003453CC" w:rsidRDefault="003453CC" w:rsidP="00DF027C">
      <w:pPr>
        <w:rPr>
          <w:b w:val="0"/>
          <w:bCs/>
        </w:rPr>
      </w:pPr>
      <w:r w:rsidRPr="003453CC">
        <w:rPr>
          <w:b w:val="0"/>
          <w:bCs/>
        </w:rPr>
        <w:tab/>
        <w:t xml:space="preserve">Curtis </w:t>
      </w:r>
      <w:proofErr w:type="spellStart"/>
      <w:r w:rsidRPr="003453CC">
        <w:rPr>
          <w:b w:val="0"/>
          <w:bCs/>
        </w:rPr>
        <w:t>Caile</w:t>
      </w:r>
      <w:proofErr w:type="spellEnd"/>
      <w:r w:rsidRPr="003453CC">
        <w:rPr>
          <w:b w:val="0"/>
          <w:bCs/>
        </w:rPr>
        <w:t xml:space="preserve">, Dave Borowski, Chris </w:t>
      </w:r>
      <w:proofErr w:type="spellStart"/>
      <w:r w:rsidRPr="003453CC">
        <w:rPr>
          <w:b w:val="0"/>
          <w:bCs/>
        </w:rPr>
        <w:t>Joncha</w:t>
      </w:r>
      <w:proofErr w:type="spellEnd"/>
      <w:r w:rsidRPr="003453CC">
        <w:rPr>
          <w:b w:val="0"/>
          <w:bCs/>
        </w:rPr>
        <w:t>, and Brooke Crofts</w:t>
      </w:r>
    </w:p>
    <w:p w14:paraId="5B2DD11D" w14:textId="5BD75612" w:rsidR="003453CC" w:rsidRPr="003453CC" w:rsidRDefault="003453CC" w:rsidP="00DF027C">
      <w:pPr>
        <w:rPr>
          <w:b w:val="0"/>
          <w:bCs/>
        </w:rPr>
      </w:pPr>
      <w:r w:rsidRPr="003453CC">
        <w:rPr>
          <w:b w:val="0"/>
          <w:bCs/>
        </w:rPr>
        <w:tab/>
        <w:t>DU Bootcamp Instructor Kevin Lee and teaching assistants</w:t>
      </w:r>
    </w:p>
    <w:p w14:paraId="58C3F1AE" w14:textId="6F0DE8CC" w:rsidR="00D26355" w:rsidRDefault="00D26355" w:rsidP="00DF027C"/>
    <w:p w14:paraId="03A8C868" w14:textId="38C518B4" w:rsidR="003453CC" w:rsidRDefault="003453CC" w:rsidP="00DF027C">
      <w:r>
        <w:t>Appendices:</w:t>
      </w:r>
    </w:p>
    <w:p w14:paraId="7C518C6D" w14:textId="5F852609" w:rsidR="003453CC" w:rsidRDefault="003453CC" w:rsidP="00DF027C"/>
    <w:p w14:paraId="12110B9A" w14:textId="08D57955" w:rsidR="003453CC" w:rsidRPr="003453CC" w:rsidRDefault="003453CC" w:rsidP="00DF027C">
      <w:pPr>
        <w:rPr>
          <w:b w:val="0"/>
          <w:bCs/>
        </w:rPr>
      </w:pPr>
      <w:r>
        <w:tab/>
      </w:r>
      <w:r>
        <w:rPr>
          <w:b w:val="0"/>
          <w:bCs/>
        </w:rPr>
        <w:t>Any graphs of diagrams we would like to use</w:t>
      </w:r>
    </w:p>
    <w:sectPr w:rsidR="003453CC" w:rsidRPr="003453CC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7698B" w14:textId="77777777" w:rsidR="00996C08" w:rsidRDefault="00996C08">
      <w:r>
        <w:separator/>
      </w:r>
    </w:p>
    <w:p w14:paraId="1EE8AC00" w14:textId="77777777" w:rsidR="00996C08" w:rsidRDefault="00996C08"/>
  </w:endnote>
  <w:endnote w:type="continuationSeparator" w:id="0">
    <w:p w14:paraId="336BD0CD" w14:textId="77777777" w:rsidR="00996C08" w:rsidRDefault="00996C08">
      <w:r>
        <w:continuationSeparator/>
      </w:r>
    </w:p>
    <w:p w14:paraId="4A3611D4" w14:textId="77777777" w:rsidR="00996C08" w:rsidRDefault="00996C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08322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E78CFDE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4DC01" w14:textId="77777777" w:rsidR="00996C08" w:rsidRDefault="00996C08">
      <w:r>
        <w:separator/>
      </w:r>
    </w:p>
    <w:p w14:paraId="2238ED67" w14:textId="77777777" w:rsidR="00996C08" w:rsidRDefault="00996C08"/>
  </w:footnote>
  <w:footnote w:type="continuationSeparator" w:id="0">
    <w:p w14:paraId="5E1B03F3" w14:textId="77777777" w:rsidR="00996C08" w:rsidRDefault="00996C08">
      <w:r>
        <w:continuationSeparator/>
      </w:r>
    </w:p>
    <w:p w14:paraId="4D737BEF" w14:textId="77777777" w:rsidR="00996C08" w:rsidRDefault="00996C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217B9E7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74DE35A" w14:textId="77777777" w:rsidR="00D077E9" w:rsidRDefault="00D077E9">
          <w:pPr>
            <w:pStyle w:val="Header"/>
          </w:pPr>
        </w:p>
      </w:tc>
    </w:tr>
  </w:tbl>
  <w:p w14:paraId="1343B454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25048"/>
    <w:multiLevelType w:val="hybridMultilevel"/>
    <w:tmpl w:val="1CE01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852776"/>
    <w:multiLevelType w:val="hybridMultilevel"/>
    <w:tmpl w:val="05B0AF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AF"/>
    <w:rsid w:val="000164F8"/>
    <w:rsid w:val="0002482E"/>
    <w:rsid w:val="00050324"/>
    <w:rsid w:val="000A0150"/>
    <w:rsid w:val="000E63C9"/>
    <w:rsid w:val="00130E9D"/>
    <w:rsid w:val="00135E6A"/>
    <w:rsid w:val="00150A6D"/>
    <w:rsid w:val="00185B35"/>
    <w:rsid w:val="001F2BC8"/>
    <w:rsid w:val="001F5F6B"/>
    <w:rsid w:val="00243D58"/>
    <w:rsid w:val="00243EBC"/>
    <w:rsid w:val="00246A35"/>
    <w:rsid w:val="00284348"/>
    <w:rsid w:val="002C7DC7"/>
    <w:rsid w:val="002F51F5"/>
    <w:rsid w:val="00312137"/>
    <w:rsid w:val="00330359"/>
    <w:rsid w:val="0033762F"/>
    <w:rsid w:val="003453CC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D2087"/>
    <w:rsid w:val="006D7D3D"/>
    <w:rsid w:val="006E5716"/>
    <w:rsid w:val="007302B3"/>
    <w:rsid w:val="00730733"/>
    <w:rsid w:val="00730E3A"/>
    <w:rsid w:val="00736AAF"/>
    <w:rsid w:val="00765B2A"/>
    <w:rsid w:val="00783A34"/>
    <w:rsid w:val="007B650C"/>
    <w:rsid w:val="007C6B52"/>
    <w:rsid w:val="007D16C5"/>
    <w:rsid w:val="007F6FAF"/>
    <w:rsid w:val="008458DC"/>
    <w:rsid w:val="00862FE4"/>
    <w:rsid w:val="0086389A"/>
    <w:rsid w:val="0087605E"/>
    <w:rsid w:val="00892229"/>
    <w:rsid w:val="008B1FEE"/>
    <w:rsid w:val="00903C32"/>
    <w:rsid w:val="00916B16"/>
    <w:rsid w:val="009173B9"/>
    <w:rsid w:val="0093335D"/>
    <w:rsid w:val="0093613E"/>
    <w:rsid w:val="00943026"/>
    <w:rsid w:val="00966B81"/>
    <w:rsid w:val="00996C08"/>
    <w:rsid w:val="009C7720"/>
    <w:rsid w:val="00A23AFA"/>
    <w:rsid w:val="00A31B3E"/>
    <w:rsid w:val="00A532F3"/>
    <w:rsid w:val="00A8489E"/>
    <w:rsid w:val="00A90822"/>
    <w:rsid w:val="00AC29F3"/>
    <w:rsid w:val="00B231E5"/>
    <w:rsid w:val="00C02B87"/>
    <w:rsid w:val="00C4086D"/>
    <w:rsid w:val="00C45ED5"/>
    <w:rsid w:val="00CA1896"/>
    <w:rsid w:val="00CB5B28"/>
    <w:rsid w:val="00CF5371"/>
    <w:rsid w:val="00D0323A"/>
    <w:rsid w:val="00D0559F"/>
    <w:rsid w:val="00D077E9"/>
    <w:rsid w:val="00D26355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92706"/>
    <w:rsid w:val="00FD583F"/>
    <w:rsid w:val="00FD7488"/>
    <w:rsid w:val="00FE760F"/>
    <w:rsid w:val="00FF067C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35D91"/>
  <w15:docId w15:val="{43318A77-69A0-4CE6-9B56-CF83AE65B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7F6FAF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F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pxhere.com/en/photo/1542255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ook\AppData\Local\Microsoft\Office\16.0\DTS\en-US%7b9AAF3F6F-65A3-4022-9E48-F55F39419FEB%7d\%7b46066548-44AF-4F70-B077-F2AE3618ADE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EB54CF99C74D4C8CE1254E7DF1F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B2CE6-CD1E-4658-862B-FC3C02BACA34}"/>
      </w:docPartPr>
      <w:docPartBody>
        <w:p w:rsidR="00000000" w:rsidRDefault="00D64664">
          <w:pPr>
            <w:pStyle w:val="06EB54CF99C74D4C8CE1254E7DF1F08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September 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D1EDE4B070DC442684F61CE9C2E34F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ABFAC-A154-484C-99FB-B2F6F0E79924}"/>
      </w:docPartPr>
      <w:docPartBody>
        <w:p w:rsidR="00000000" w:rsidRDefault="00D64664">
          <w:pPr>
            <w:pStyle w:val="D1EDE4B070DC442684F61CE9C2E34F14"/>
          </w:pPr>
          <w:r>
            <w:t>COMPANY NAME</w:t>
          </w:r>
        </w:p>
      </w:docPartBody>
    </w:docPart>
    <w:docPart>
      <w:docPartPr>
        <w:name w:val="F03C11012F3E450781BBDC75406FE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D1182-78F0-478F-AB26-59F2602CD2E6}"/>
      </w:docPartPr>
      <w:docPartBody>
        <w:p w:rsidR="00000000" w:rsidRDefault="00D64664">
          <w:pPr>
            <w:pStyle w:val="F03C11012F3E450781BBDC75406FE9D9"/>
          </w:pPr>
          <w:r>
            <w:t>Your Name</w:t>
          </w:r>
        </w:p>
      </w:docPartBody>
    </w:docPart>
    <w:docPart>
      <w:docPartPr>
        <w:name w:val="734CF4C1DDE246E694EDAAE269B82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01CED-8E5F-4CCB-BE8B-2AF607B0B3B0}"/>
      </w:docPartPr>
      <w:docPartBody>
        <w:p w:rsidR="00000000" w:rsidRDefault="00D64664">
          <w:pPr>
            <w:pStyle w:val="734CF4C1DDE246E694EDAAE269B820A7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64"/>
    <w:rsid w:val="00D6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06EB54CF99C74D4C8CE1254E7DF1F08F">
    <w:name w:val="06EB54CF99C74D4C8CE1254E7DF1F08F"/>
  </w:style>
  <w:style w:type="paragraph" w:customStyle="1" w:styleId="D1EDE4B070DC442684F61CE9C2E34F14">
    <w:name w:val="D1EDE4B070DC442684F61CE9C2E34F14"/>
  </w:style>
  <w:style w:type="paragraph" w:customStyle="1" w:styleId="F03C11012F3E450781BBDC75406FE9D9">
    <w:name w:val="F03C11012F3E450781BBDC75406FE9D9"/>
  </w:style>
  <w:style w:type="paragraph" w:customStyle="1" w:styleId="734CF4C1DDE246E694EDAAE269B820A7">
    <w:name w:val="734CF4C1DDE246E694EDAAE269B820A7"/>
  </w:style>
  <w:style w:type="paragraph" w:customStyle="1" w:styleId="7C75681C123C4D8C8CF02732FD51A46C">
    <w:name w:val="7C75681C123C4D8C8CF02732FD51A46C"/>
  </w:style>
  <w:style w:type="paragraph" w:customStyle="1" w:styleId="11E2E151A5394C08BD69C5F1A3109EB9">
    <w:name w:val="11E2E151A5394C08BD69C5F1A3109EB9"/>
  </w:style>
  <w:style w:type="paragraph" w:customStyle="1" w:styleId="9027FAB8CDA54B2BB22B20F870C1A6CD">
    <w:name w:val="9027FAB8CDA54B2BB22B20F870C1A6CD"/>
  </w:style>
  <w:style w:type="paragraph" w:customStyle="1" w:styleId="809F04779CDF461E8EAA138D9446CEA3">
    <w:name w:val="809F04779CDF461E8EAA138D9446CE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 Curtis Caile, Dave Borowski, Chris Joncha and Brooke Crofts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01D979-1571-4CA4-9E44-1521BE088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{46066548-44AF-4F70-B077-F2AE3618ADE6}tf16392850_win32</Template>
  <TotalTime>137</TotalTime>
  <Pages>4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Brooke Crofts</dc:creator>
  <cp:keywords/>
  <cp:lastModifiedBy>brookecrofts1@gmail.com</cp:lastModifiedBy>
  <cp:revision>9</cp:revision>
  <cp:lastPrinted>2006-08-01T17:47:00Z</cp:lastPrinted>
  <dcterms:created xsi:type="dcterms:W3CDTF">2020-09-08T18:24:00Z</dcterms:created>
  <dcterms:modified xsi:type="dcterms:W3CDTF">2020-09-08T20:41:00Z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